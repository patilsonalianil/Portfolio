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397"/>
        <w:gridCol w:w="892"/>
        <w:gridCol w:w="2935"/>
      </w:tblGrid>
      <w:tr w:rsidR="002E4AFC" w:rsidRPr="002E4AFC" w14:paraId="00369356" w14:textId="77777777" w:rsidTr="002E4AFC">
        <w:trPr>
          <w:trHeight w:val="2060"/>
          <w:jc w:val="center"/>
        </w:trPr>
        <w:tc>
          <w:tcPr>
            <w:tcW w:w="7289" w:type="dxa"/>
            <w:gridSpan w:val="2"/>
          </w:tcPr>
          <w:p w14:paraId="37D5A637" w14:textId="487D61CD" w:rsidR="002E4AFC" w:rsidRPr="00E73660" w:rsidRDefault="00E73660" w:rsidP="002E4AFC">
            <w:pPr>
              <w:pStyle w:val="Title"/>
              <w:rPr>
                <w:rFonts w:ascii="Bookman Old Style" w:hAnsi="Bookman Old Style"/>
                <w:sz w:val="56"/>
                <w:szCs w:val="56"/>
              </w:rPr>
            </w:pPr>
            <w:r w:rsidRPr="00311705">
              <w:rPr>
                <w:rFonts w:ascii="Bookman Old Style" w:hAnsi="Bookman Old Style"/>
                <w:color w:val="FFFFFF" w:themeColor="background1"/>
                <w:sz w:val="56"/>
                <w:szCs w:val="56"/>
              </w:rPr>
              <w:t>SONALI</w:t>
            </w:r>
            <w:r w:rsidR="002E4AFC" w:rsidRPr="00311705">
              <w:rPr>
                <w:rFonts w:ascii="Bookman Old Style" w:hAnsi="Bookman Old Style"/>
                <w:color w:val="FFFFFF" w:themeColor="background1"/>
                <w:sz w:val="56"/>
                <w:szCs w:val="56"/>
              </w:rPr>
              <w:br/>
            </w:r>
            <w:r w:rsidRPr="00311705">
              <w:rPr>
                <w:rFonts w:ascii="Bookman Old Style" w:hAnsi="Bookman Old Style"/>
                <w:color w:val="FFFFFF" w:themeColor="background1"/>
                <w:sz w:val="56"/>
                <w:szCs w:val="56"/>
              </w:rPr>
              <w:t>PATIL</w:t>
            </w:r>
          </w:p>
        </w:tc>
        <w:tc>
          <w:tcPr>
            <w:tcW w:w="2935" w:type="dxa"/>
            <w:vMerge w:val="restart"/>
            <w:vAlign w:val="bottom"/>
          </w:tcPr>
          <w:p w14:paraId="1A566A3E" w14:textId="02ED2369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F52A853" wp14:editId="2145DD1F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-1661160</wp:posOffset>
                  </wp:positionV>
                  <wp:extent cx="1680845" cy="1322070"/>
                  <wp:effectExtent l="122238" t="106362" r="174942" b="155893"/>
                  <wp:wrapTopAndBottom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80845" cy="13220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E4AFC" w:rsidRPr="00A30910" w14:paraId="6A93C311" w14:textId="77777777" w:rsidTr="00E92EA8">
        <w:trPr>
          <w:trHeight w:val="805"/>
          <w:jc w:val="center"/>
        </w:trPr>
        <w:tc>
          <w:tcPr>
            <w:tcW w:w="6397" w:type="dxa"/>
          </w:tcPr>
          <w:p w14:paraId="55028390" w14:textId="77777777" w:rsidR="00E73660" w:rsidRPr="00A30910" w:rsidRDefault="00E73660" w:rsidP="002E4AFC">
            <w:pPr>
              <w:rPr>
                <w:rFonts w:ascii="Arial" w:hAnsi="Arial"/>
                <w:sz w:val="20"/>
                <w:szCs w:val="20"/>
              </w:rPr>
            </w:pPr>
          </w:p>
          <w:p w14:paraId="48BEF04E" w14:textId="3E766E2F" w:rsidR="00A30910" w:rsidRPr="007F1775" w:rsidRDefault="00E73660" w:rsidP="002E4AFC">
            <w:pPr>
              <w:rPr>
                <w:rFonts w:ascii="Arial" w:hAnsi="Arial"/>
                <w:sz w:val="28"/>
                <w:szCs w:val="28"/>
              </w:rPr>
            </w:pPr>
            <w:r w:rsidRPr="007F1775">
              <w:rPr>
                <w:rFonts w:cstheme="minorHAnsi"/>
                <w:sz w:val="28"/>
                <w:szCs w:val="28"/>
              </w:rPr>
              <w:t>Campus</w:t>
            </w:r>
            <w:r w:rsidRPr="007F1775">
              <w:rPr>
                <w:rFonts w:ascii="Arial" w:hAnsi="Arial"/>
                <w:sz w:val="28"/>
                <w:szCs w:val="28"/>
              </w:rPr>
              <w:t xml:space="preserve"> Manager at Perfect Skills | Student at PCCOE  </w:t>
            </w:r>
          </w:p>
        </w:tc>
        <w:tc>
          <w:tcPr>
            <w:tcW w:w="892" w:type="dxa"/>
          </w:tcPr>
          <w:p w14:paraId="6015C4AA" w14:textId="77777777" w:rsidR="002E4AFC" w:rsidRPr="00A30910" w:rsidRDefault="002E4AFC" w:rsidP="002E4AFC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935" w:type="dxa"/>
            <w:vMerge/>
          </w:tcPr>
          <w:p w14:paraId="3E269E4D" w14:textId="77777777" w:rsidR="002E4AFC" w:rsidRPr="00A30910" w:rsidRDefault="002E4AFC" w:rsidP="002E4AFC">
            <w:pPr>
              <w:rPr>
                <w:rFonts w:ascii="Arial" w:hAnsi="Arial"/>
                <w:sz w:val="20"/>
                <w:szCs w:val="20"/>
              </w:rPr>
            </w:pPr>
          </w:p>
        </w:tc>
      </w:tr>
      <w:tr w:rsidR="002E4AFC" w:rsidRPr="00A30910" w14:paraId="7AEC9B4B" w14:textId="77777777" w:rsidTr="002E4AFC">
        <w:trPr>
          <w:trHeight w:val="605"/>
          <w:jc w:val="center"/>
        </w:trPr>
        <w:tc>
          <w:tcPr>
            <w:tcW w:w="6397" w:type="dxa"/>
            <w:vMerge w:val="restart"/>
          </w:tcPr>
          <w:p w14:paraId="65FEC9AE" w14:textId="7A8C1783" w:rsidR="00B31661" w:rsidRPr="007F1775" w:rsidRDefault="00E73660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4"/>
                <w:szCs w:val="24"/>
                <w:u w:val="single"/>
              </w:rPr>
            </w:pPr>
            <w:r w:rsidRPr="007F1775">
              <w:rPr>
                <w:rFonts w:ascii="Arial Black" w:hAnsi="Arial Black"/>
                <w:color w:val="202B6A"/>
                <w:sz w:val="24"/>
                <w:szCs w:val="24"/>
                <w:u w:val="single"/>
              </w:rPr>
              <w:t>E</w:t>
            </w:r>
            <w:r w:rsidR="00857CAC" w:rsidRPr="007F1775">
              <w:rPr>
                <w:rFonts w:ascii="Arial Black" w:hAnsi="Arial Black"/>
                <w:color w:val="202B6A"/>
                <w:sz w:val="24"/>
                <w:szCs w:val="24"/>
                <w:u w:val="single"/>
              </w:rPr>
              <w:t>DUCATION</w:t>
            </w:r>
          </w:p>
          <w:p w14:paraId="4BB2BB67" w14:textId="77777777" w:rsidR="00E73660" w:rsidRPr="00A30910" w:rsidRDefault="00E73660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sz w:val="20"/>
                <w:szCs w:val="20"/>
              </w:rPr>
            </w:pPr>
            <w:r w:rsidRPr="00A30910">
              <w:rPr>
                <w:rFonts w:cstheme="minorHAnsi"/>
                <w:sz w:val="20"/>
                <w:szCs w:val="20"/>
              </w:rPr>
              <w:t>Pursuing BE (computer) at PCCOE Pune</w:t>
            </w:r>
            <w:r w:rsidRPr="00A30910">
              <w:rPr>
                <w:sz w:val="20"/>
                <w:szCs w:val="20"/>
              </w:rPr>
              <w:t>.</w:t>
            </w:r>
          </w:p>
          <w:p w14:paraId="728CD958" w14:textId="77777777" w:rsidR="00E73660" w:rsidRPr="00A30910" w:rsidRDefault="00E73660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sz w:val="20"/>
                <w:szCs w:val="20"/>
              </w:rPr>
            </w:pPr>
            <w:r w:rsidRPr="00A30910">
              <w:rPr>
                <w:sz w:val="20"/>
                <w:szCs w:val="20"/>
              </w:rPr>
              <w:t>First year SGPA</w:t>
            </w:r>
            <w:r w:rsidR="00C85B47" w:rsidRPr="00A30910">
              <w:rPr>
                <w:sz w:val="20"/>
                <w:szCs w:val="20"/>
              </w:rPr>
              <w:t xml:space="preserve"> – 7.8 (2018-2019)</w:t>
            </w:r>
          </w:p>
          <w:p w14:paraId="4E14F9BD" w14:textId="077246A2" w:rsidR="00C85B47" w:rsidRPr="00A30910" w:rsidRDefault="00C85B47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30910">
              <w:rPr>
                <w:rFonts w:cstheme="minorHAnsi"/>
                <w:color w:val="000000" w:themeColor="text1"/>
                <w:sz w:val="20"/>
                <w:szCs w:val="20"/>
              </w:rPr>
              <w:t>Second year SGPA- 8.22 (2019-2020)</w:t>
            </w:r>
          </w:p>
          <w:p w14:paraId="7C8EBE7E" w14:textId="21987084" w:rsidR="00C85B47" w:rsidRPr="00A30910" w:rsidRDefault="00C85B47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cstheme="minorHAnsi"/>
                <w:color w:val="202B6A"/>
                <w:sz w:val="20"/>
                <w:szCs w:val="20"/>
              </w:rPr>
            </w:pPr>
            <w:r w:rsidRPr="00A30910">
              <w:rPr>
                <w:rFonts w:cstheme="minorHAnsi"/>
                <w:color w:val="202B6A"/>
                <w:sz w:val="20"/>
                <w:szCs w:val="20"/>
              </w:rPr>
              <w:t>HSC Examination from LOYOLA Jr college.</w:t>
            </w:r>
            <w:r w:rsidR="007F1775">
              <w:rPr>
                <w:rFonts w:cstheme="minorHAnsi"/>
                <w:color w:val="202B6A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</w:t>
            </w:r>
          </w:p>
          <w:p w14:paraId="05508694" w14:textId="77777777" w:rsidR="00C85B47" w:rsidRPr="00A30910" w:rsidRDefault="00C85B47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cstheme="minorHAnsi"/>
                <w:color w:val="202B6A"/>
                <w:sz w:val="20"/>
                <w:szCs w:val="20"/>
              </w:rPr>
            </w:pPr>
            <w:r w:rsidRPr="00A30910">
              <w:rPr>
                <w:rFonts w:cstheme="minorHAnsi"/>
                <w:color w:val="202B6A"/>
                <w:sz w:val="20"/>
                <w:szCs w:val="20"/>
              </w:rPr>
              <w:t xml:space="preserve">SSC Examination From S.T JOSEPH’S convent </w:t>
            </w:r>
          </w:p>
          <w:p w14:paraId="27443ADA" w14:textId="77777777" w:rsidR="00C85B47" w:rsidRPr="00A30910" w:rsidRDefault="00E92EA8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cstheme="minorHAnsi"/>
                <w:color w:val="202B6A"/>
                <w:sz w:val="20"/>
                <w:szCs w:val="20"/>
              </w:rPr>
            </w:pPr>
            <w:r w:rsidRPr="00A3091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A63B42" wp14:editId="5ABBA059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337185</wp:posOffset>
                      </wp:positionV>
                      <wp:extent cx="4086225" cy="28575"/>
                      <wp:effectExtent l="0" t="0" r="28575" b="28575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86225" cy="28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5591E0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pt,26.55pt" to="316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" strokecolor="#ff7707 [3205]" strokeweight="1.5pt">
                      <v:stroke joinstyle="miter"/>
                    </v:line>
                  </w:pict>
                </mc:Fallback>
              </mc:AlternateContent>
            </w:r>
            <w:r w:rsidR="00C85B47" w:rsidRPr="00A30910">
              <w:rPr>
                <w:rFonts w:cstheme="minorHAnsi"/>
                <w:color w:val="202B6A"/>
                <w:sz w:val="20"/>
                <w:szCs w:val="20"/>
              </w:rPr>
              <w:t>High school.</w:t>
            </w:r>
          </w:p>
          <w:p w14:paraId="32CDA791" w14:textId="77777777" w:rsidR="00E855B2" w:rsidRPr="00A30910" w:rsidRDefault="00E855B2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cstheme="minorHAnsi"/>
                <w:color w:val="202B6A"/>
                <w:sz w:val="20"/>
                <w:szCs w:val="20"/>
              </w:rPr>
            </w:pPr>
          </w:p>
          <w:p w14:paraId="1EA12E98" w14:textId="7BBFA14C" w:rsidR="00E855B2" w:rsidRPr="007F1775" w:rsidRDefault="00E855B2" w:rsidP="00E855B2">
            <w:pPr>
              <w:rPr>
                <w:rFonts w:asciiTheme="majorHAnsi" w:hAnsiTheme="majorHAnsi"/>
                <w:color w:val="202B6A" w:themeColor="accent1"/>
                <w:sz w:val="24"/>
                <w:szCs w:val="24"/>
                <w:u w:val="single"/>
              </w:rPr>
            </w:pPr>
            <w:r w:rsidRPr="007F1775">
              <w:rPr>
                <w:rFonts w:asciiTheme="majorHAnsi" w:hAnsiTheme="majorHAnsi"/>
                <w:color w:val="202B6A" w:themeColor="accent1"/>
                <w:sz w:val="24"/>
                <w:szCs w:val="24"/>
                <w:u w:val="single"/>
              </w:rPr>
              <w:t>WORK EXPERIENCE</w:t>
            </w:r>
          </w:p>
        </w:tc>
        <w:tc>
          <w:tcPr>
            <w:tcW w:w="892" w:type="dxa"/>
            <w:vMerge w:val="restart"/>
          </w:tcPr>
          <w:p w14:paraId="2885436E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</w:tcPr>
          <w:p w14:paraId="1B788E02" w14:textId="37EB1B7A" w:rsidR="002E4AFC" w:rsidRPr="00A30910" w:rsidRDefault="002E4AFC" w:rsidP="002E4AFC">
            <w:pPr>
              <w:pStyle w:val="Heading2"/>
              <w:rPr>
                <w:sz w:val="20"/>
                <w:szCs w:val="20"/>
              </w:rPr>
            </w:pPr>
          </w:p>
        </w:tc>
      </w:tr>
      <w:tr w:rsidR="002E4AFC" w:rsidRPr="00A30910" w14:paraId="75CB9930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620E91C4" w14:textId="77777777" w:rsidR="002E4AFC" w:rsidRPr="00A30910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0"/>
                <w:szCs w:val="20"/>
              </w:rPr>
            </w:pPr>
          </w:p>
        </w:tc>
        <w:tc>
          <w:tcPr>
            <w:tcW w:w="892" w:type="dxa"/>
            <w:vMerge/>
          </w:tcPr>
          <w:p w14:paraId="63FB006A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  <w:vAlign w:val="center"/>
          </w:tcPr>
          <w:p w14:paraId="0BAFE407" w14:textId="477F8AE4" w:rsidR="007F1775" w:rsidRPr="00135820" w:rsidRDefault="007F1775" w:rsidP="007F1775">
            <w:pPr>
              <w:pStyle w:val="Information"/>
              <w:ind w:left="0"/>
              <w:rPr>
                <w:sz w:val="24"/>
                <w:szCs w:val="24"/>
              </w:rPr>
            </w:pPr>
          </w:p>
        </w:tc>
      </w:tr>
      <w:tr w:rsidR="002E4AFC" w:rsidRPr="00A30910" w14:paraId="66D6A021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1EC0AC91" w14:textId="77777777" w:rsidR="002E4AFC" w:rsidRPr="00A30910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0"/>
                <w:szCs w:val="20"/>
              </w:rPr>
            </w:pPr>
          </w:p>
        </w:tc>
        <w:tc>
          <w:tcPr>
            <w:tcW w:w="892" w:type="dxa"/>
            <w:vMerge/>
          </w:tcPr>
          <w:p w14:paraId="60A90054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  <w:vAlign w:val="center"/>
          </w:tcPr>
          <w:p w14:paraId="4E7E858F" w14:textId="0577119A" w:rsidR="002E4AFC" w:rsidRPr="00A30910" w:rsidRDefault="002E4AFC" w:rsidP="007F1775">
            <w:pPr>
              <w:pStyle w:val="Information"/>
              <w:ind w:left="0"/>
              <w:rPr>
                <w:szCs w:val="20"/>
              </w:rPr>
            </w:pPr>
          </w:p>
        </w:tc>
      </w:tr>
      <w:tr w:rsidR="002E4AFC" w:rsidRPr="00A30910" w14:paraId="64D2C3C6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52CA0261" w14:textId="77777777" w:rsidR="002E4AFC" w:rsidRPr="00A30910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0"/>
                <w:szCs w:val="20"/>
              </w:rPr>
            </w:pPr>
          </w:p>
        </w:tc>
        <w:tc>
          <w:tcPr>
            <w:tcW w:w="892" w:type="dxa"/>
            <w:vMerge/>
          </w:tcPr>
          <w:p w14:paraId="2ACA2EC3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  <w:vAlign w:val="center"/>
          </w:tcPr>
          <w:p w14:paraId="2970BB6B" w14:textId="59535121" w:rsidR="002E4AFC" w:rsidRPr="00A30910" w:rsidRDefault="002E4AFC" w:rsidP="002E4AFC">
            <w:pPr>
              <w:pStyle w:val="Information"/>
              <w:rPr>
                <w:szCs w:val="20"/>
              </w:rPr>
            </w:pPr>
          </w:p>
        </w:tc>
      </w:tr>
      <w:tr w:rsidR="002E4AFC" w:rsidRPr="00A30910" w14:paraId="13B543A7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04AD5CD9" w14:textId="77777777" w:rsidR="002E4AFC" w:rsidRPr="00A30910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0"/>
                <w:szCs w:val="20"/>
              </w:rPr>
            </w:pPr>
          </w:p>
        </w:tc>
        <w:tc>
          <w:tcPr>
            <w:tcW w:w="892" w:type="dxa"/>
            <w:vMerge/>
          </w:tcPr>
          <w:p w14:paraId="09CFA31D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  <w:vAlign w:val="center"/>
          </w:tcPr>
          <w:p w14:paraId="7DB13E70" w14:textId="3DA5F064" w:rsidR="002E4AFC" w:rsidRPr="00A30910" w:rsidRDefault="002E4AFC" w:rsidP="00E73660">
            <w:pPr>
              <w:pStyle w:val="Information"/>
              <w:ind w:left="0"/>
              <w:rPr>
                <w:szCs w:val="20"/>
              </w:rPr>
            </w:pPr>
          </w:p>
        </w:tc>
      </w:tr>
      <w:tr w:rsidR="002E4AFC" w:rsidRPr="00A30910" w14:paraId="79A591B0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2BF125FA" w14:textId="77777777" w:rsidR="002E4AFC" w:rsidRPr="00A30910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0"/>
                <w:szCs w:val="20"/>
              </w:rPr>
            </w:pPr>
          </w:p>
        </w:tc>
        <w:tc>
          <w:tcPr>
            <w:tcW w:w="892" w:type="dxa"/>
            <w:vMerge/>
          </w:tcPr>
          <w:p w14:paraId="5D4AA629" w14:textId="77777777" w:rsidR="002E4AFC" w:rsidRPr="00A30910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0"/>
                <w:szCs w:val="20"/>
              </w:rPr>
            </w:pPr>
          </w:p>
        </w:tc>
        <w:tc>
          <w:tcPr>
            <w:tcW w:w="2935" w:type="dxa"/>
          </w:tcPr>
          <w:p w14:paraId="64C11342" w14:textId="7CD5E24E" w:rsidR="00E92EA8" w:rsidRPr="00A30910" w:rsidRDefault="00E92EA8" w:rsidP="002E4AFC">
            <w:pPr>
              <w:rPr>
                <w:rFonts w:asciiTheme="majorHAnsi" w:hAnsiTheme="majorHAnsi"/>
                <w:color w:val="293889" w:themeColor="accent3"/>
                <w:sz w:val="20"/>
                <w:szCs w:val="20"/>
                <w:u w:val="single"/>
              </w:rPr>
            </w:pPr>
          </w:p>
          <w:p w14:paraId="270A4CDE" w14:textId="77777777" w:rsidR="00E92EA8" w:rsidRPr="00A30910" w:rsidRDefault="00E92EA8" w:rsidP="002E4AFC">
            <w:pPr>
              <w:rPr>
                <w:rFonts w:ascii="Arial" w:hAnsi="Arial"/>
                <w:sz w:val="20"/>
                <w:szCs w:val="20"/>
              </w:rPr>
            </w:pPr>
          </w:p>
          <w:p w14:paraId="149C366D" w14:textId="52054154" w:rsidR="00E92EA8" w:rsidRPr="00A30910" w:rsidRDefault="00E92EA8" w:rsidP="002E4AFC">
            <w:pPr>
              <w:rPr>
                <w:rFonts w:ascii="Arial" w:hAnsi="Arial"/>
                <w:b/>
                <w:bCs/>
                <w:sz w:val="20"/>
                <w:szCs w:val="20"/>
              </w:rPr>
            </w:pPr>
          </w:p>
          <w:p w14:paraId="13D55188" w14:textId="2E49D670" w:rsidR="00E92EA8" w:rsidRPr="00A30910" w:rsidRDefault="00E92EA8" w:rsidP="002E4AFC">
            <w:pPr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72F700AF" w14:textId="6C5C5526" w:rsidR="00857CAC" w:rsidRPr="00A30910" w:rsidRDefault="002F6821" w:rsidP="0006568A">
      <w:pPr>
        <w:rPr>
          <w:rFonts w:cstheme="minorHAnsi"/>
          <w:sz w:val="20"/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583C6D" wp14:editId="1C69276B">
                <wp:simplePos x="0" y="0"/>
                <wp:positionH relativeFrom="page">
                  <wp:posOffset>5192173</wp:posOffset>
                </wp:positionH>
                <wp:positionV relativeFrom="paragraph">
                  <wp:posOffset>-1417027</wp:posOffset>
                </wp:positionV>
                <wp:extent cx="2558831" cy="2609850"/>
                <wp:effectExtent l="0" t="0" r="1333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831" cy="26098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Look w:val="0480" w:firstRow="0" w:lastRow="0" w:firstColumn="1" w:lastColumn="0" w:noHBand="0" w:noVBand="1"/>
                            </w:tblPr>
                            <w:tblGrid>
                              <w:gridCol w:w="2917"/>
                            </w:tblGrid>
                            <w:tr w:rsidR="002F6821" w:rsidRPr="00A30910" w14:paraId="4C2CB39C" w14:textId="77777777" w:rsidTr="0013032C">
                              <w:trPr>
                                <w:trHeight w:val="567"/>
                                <w:jc w:val="center"/>
                              </w:trPr>
                              <w:tc>
                                <w:tcPr>
                                  <w:tcW w:w="2935" w:type="dxa"/>
                                  <w:vAlign w:val="center"/>
                                </w:tcPr>
                                <w:p w14:paraId="6DC3162D" w14:textId="16ABD504" w:rsidR="00135820" w:rsidRPr="00135820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color w:val="202B6A" w:themeColor="accent1"/>
                                      <w:sz w:val="24"/>
                                      <w:szCs w:val="24"/>
                                      <w:u w:val="single"/>
                                    </w:rPr>
                                  </w:pPr>
                                  <w:r w:rsidRPr="00135820">
                                    <w:rPr>
                                      <w:color w:val="202B6A" w:themeColor="accent1"/>
                                      <w:sz w:val="24"/>
                                      <w:szCs w:val="24"/>
                                      <w:u w:val="single"/>
                                    </w:rPr>
                                    <w:t>CONTACT</w:t>
                                  </w:r>
                                </w:p>
                                <w:p w14:paraId="74309DFD" w14:textId="77777777" w:rsidR="002F6821" w:rsidRPr="00135820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 w:rsidRPr="00135820">
                                    <w:rPr>
                                      <w:szCs w:val="20"/>
                                    </w:rPr>
                                    <w:t xml:space="preserve">EMAIL </w:t>
                                  </w:r>
                                </w:p>
                                <w:p w14:paraId="0829F1C4" w14:textId="77777777" w:rsidR="002F6821" w:rsidRPr="00A30910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patilsonali2242000@gmail.</w:t>
                                  </w:r>
                                </w:p>
                              </w:tc>
                            </w:tr>
                            <w:tr w:rsidR="002F6821" w:rsidRPr="00A30910" w14:paraId="34BD6969" w14:textId="77777777" w:rsidTr="0013032C">
                              <w:trPr>
                                <w:trHeight w:val="567"/>
                                <w:jc w:val="center"/>
                              </w:trPr>
                              <w:tc>
                                <w:tcPr>
                                  <w:tcW w:w="2935" w:type="dxa"/>
                                  <w:vAlign w:val="center"/>
                                </w:tcPr>
                                <w:p w14:paraId="632D6ED6" w14:textId="7036B834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com</w:t>
                                  </w:r>
                                </w:p>
                                <w:p w14:paraId="7E458678" w14:textId="77777777" w:rsidR="00135820" w:rsidRDefault="00135820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5B4B9497" w14:textId="77777777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PHONE NO</w:t>
                                  </w:r>
                                </w:p>
                                <w:p w14:paraId="1EA481E2" w14:textId="785E786D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9763163325</w:t>
                                  </w:r>
                                </w:p>
                                <w:p w14:paraId="5B3EE389" w14:textId="77777777" w:rsidR="00135820" w:rsidRDefault="00135820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7DC3306D" w14:textId="4425C760" w:rsidR="00135820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LINKEDIN LINK</w:t>
                                  </w:r>
                                </w:p>
                                <w:p w14:paraId="3AB5EA7D" w14:textId="0811DA41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https://www.linkedin.com/in/</w:t>
                                  </w:r>
                                </w:p>
                                <w:p w14:paraId="2FEE9B4C" w14:textId="3B3470B6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  <w:r>
                                    <w:rPr>
                                      <w:szCs w:val="20"/>
                                    </w:rPr>
                                    <w:t>sonali</w:t>
                                  </w:r>
                                  <w:r w:rsidR="00135820">
                                    <w:rPr>
                                      <w:szCs w:val="20"/>
                                    </w:rPr>
                                    <w:t>-p-85647b193</w:t>
                                  </w:r>
                                </w:p>
                                <w:p w14:paraId="11C356F9" w14:textId="77777777" w:rsidR="002F6821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69F3457B" w14:textId="1F9AD3FD" w:rsidR="002F6821" w:rsidRPr="00A30910" w:rsidRDefault="002F6821" w:rsidP="002F6821">
                                  <w:pPr>
                                    <w:pStyle w:val="Information"/>
                                    <w:ind w:left="0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2F6821" w:rsidRPr="00A30910" w14:paraId="44E175E8" w14:textId="77777777" w:rsidTr="0013032C">
                              <w:trPr>
                                <w:trHeight w:val="567"/>
                                <w:jc w:val="center"/>
                              </w:trPr>
                              <w:tc>
                                <w:tcPr>
                                  <w:tcW w:w="2935" w:type="dxa"/>
                                  <w:vAlign w:val="center"/>
                                </w:tcPr>
                                <w:p w14:paraId="61819FEF" w14:textId="77777777" w:rsidR="002F6821" w:rsidRPr="00A30910" w:rsidRDefault="002F6821" w:rsidP="002F6821">
                                  <w:pPr>
                                    <w:pStyle w:val="Information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F77D56" w14:textId="77777777" w:rsidR="002F6821" w:rsidRDefault="002F6821" w:rsidP="002F68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83C6D" id="Oval 14" o:spid="_x0000_s1026" style="position:absolute;margin-left:408.85pt;margin-top:-111.6pt;width:201.5pt;height:205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" fillcolor="#ffc89b [1301]" strokecolor="#101534 [1604]" strokeweight="1pt">
                <v:stroke joinstyle="miter"/>
                <v:textbox>
                  <w:txbxContent>
                    <w:tbl>
                      <w:tblPr>
                        <w:tblW w:w="5000" w:type="pct"/>
                        <w:jc w:val="center"/>
                        <w:tblLook w:val="0480" w:firstRow="0" w:lastRow="0" w:firstColumn="1" w:lastColumn="0" w:noHBand="0" w:noVBand="1"/>
                      </w:tblPr>
                      <w:tblGrid>
                        <w:gridCol w:w="2917"/>
                      </w:tblGrid>
                      <w:tr w:rsidR="002F6821" w:rsidRPr="00A30910" w14:paraId="4C2CB39C" w14:textId="77777777" w:rsidTr="0013032C">
                        <w:trPr>
                          <w:trHeight w:val="567"/>
                          <w:jc w:val="center"/>
                        </w:trPr>
                        <w:tc>
                          <w:tcPr>
                            <w:tcW w:w="2935" w:type="dxa"/>
                            <w:vAlign w:val="center"/>
                          </w:tcPr>
                          <w:p w14:paraId="6DC3162D" w14:textId="16ABD504" w:rsidR="00135820" w:rsidRPr="00135820" w:rsidRDefault="002F6821" w:rsidP="002F6821">
                            <w:pPr>
                              <w:pStyle w:val="Information"/>
                              <w:ind w:left="0"/>
                              <w:rPr>
                                <w:color w:val="202B6A" w:themeColor="accen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35820">
                              <w:rPr>
                                <w:color w:val="202B6A" w:themeColor="accent1"/>
                                <w:sz w:val="24"/>
                                <w:szCs w:val="24"/>
                                <w:u w:val="single"/>
                              </w:rPr>
                              <w:t>CONTACT</w:t>
                            </w:r>
                          </w:p>
                          <w:p w14:paraId="74309DFD" w14:textId="77777777" w:rsidR="002F6821" w:rsidRPr="00135820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 w:rsidRPr="00135820">
                              <w:rPr>
                                <w:szCs w:val="20"/>
                              </w:rPr>
                              <w:t xml:space="preserve">EMAIL </w:t>
                            </w:r>
                          </w:p>
                          <w:p w14:paraId="0829F1C4" w14:textId="77777777" w:rsidR="002F6821" w:rsidRPr="00A30910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patilsonali2242000@gmail.</w:t>
                            </w:r>
                          </w:p>
                        </w:tc>
                      </w:tr>
                      <w:tr w:rsidR="002F6821" w:rsidRPr="00A30910" w14:paraId="34BD6969" w14:textId="77777777" w:rsidTr="0013032C">
                        <w:trPr>
                          <w:trHeight w:val="567"/>
                          <w:jc w:val="center"/>
                        </w:trPr>
                        <w:tc>
                          <w:tcPr>
                            <w:tcW w:w="2935" w:type="dxa"/>
                            <w:vAlign w:val="center"/>
                          </w:tcPr>
                          <w:p w14:paraId="632D6ED6" w14:textId="7036B834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com</w:t>
                            </w:r>
                          </w:p>
                          <w:p w14:paraId="7E458678" w14:textId="77777777" w:rsidR="00135820" w:rsidRDefault="00135820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</w:p>
                          <w:p w14:paraId="5B4B9497" w14:textId="77777777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PHONE NO</w:t>
                            </w:r>
                          </w:p>
                          <w:p w14:paraId="1EA481E2" w14:textId="785E786D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9763163325</w:t>
                            </w:r>
                          </w:p>
                          <w:p w14:paraId="5B3EE389" w14:textId="77777777" w:rsidR="00135820" w:rsidRDefault="00135820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</w:p>
                          <w:p w14:paraId="7DC3306D" w14:textId="4425C760" w:rsidR="00135820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LINKEDIN LINK</w:t>
                            </w:r>
                          </w:p>
                          <w:p w14:paraId="3AB5EA7D" w14:textId="0811DA41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https://www.linkedin.com/in/</w:t>
                            </w:r>
                          </w:p>
                          <w:p w14:paraId="2FEE9B4C" w14:textId="3B3470B6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sonali</w:t>
                            </w:r>
                            <w:r w:rsidR="00135820">
                              <w:rPr>
                                <w:szCs w:val="20"/>
                              </w:rPr>
                              <w:t>-p-85647b193</w:t>
                            </w:r>
                          </w:p>
                          <w:p w14:paraId="11C356F9" w14:textId="77777777" w:rsidR="002F6821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</w:p>
                          <w:p w14:paraId="69F3457B" w14:textId="1F9AD3FD" w:rsidR="002F6821" w:rsidRPr="00A30910" w:rsidRDefault="002F6821" w:rsidP="002F6821">
                            <w:pPr>
                              <w:pStyle w:val="Information"/>
                              <w:ind w:left="0"/>
                              <w:rPr>
                                <w:szCs w:val="20"/>
                              </w:rPr>
                            </w:pPr>
                          </w:p>
                        </w:tc>
                      </w:tr>
                      <w:tr w:rsidR="002F6821" w:rsidRPr="00A30910" w14:paraId="44E175E8" w14:textId="77777777" w:rsidTr="0013032C">
                        <w:trPr>
                          <w:trHeight w:val="567"/>
                          <w:jc w:val="center"/>
                        </w:trPr>
                        <w:tc>
                          <w:tcPr>
                            <w:tcW w:w="2935" w:type="dxa"/>
                            <w:vAlign w:val="center"/>
                          </w:tcPr>
                          <w:p w14:paraId="61819FEF" w14:textId="77777777" w:rsidR="002F6821" w:rsidRPr="00A30910" w:rsidRDefault="002F6821" w:rsidP="002F6821">
                            <w:pPr>
                              <w:pStyle w:val="Information"/>
                              <w:rPr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42F77D56" w14:textId="77777777" w:rsidR="002F6821" w:rsidRDefault="002F6821" w:rsidP="002F6821">
                      <w:pPr>
                        <w:jc w:val="center"/>
                      </w:pPr>
                    </w:p>
                  </w:txbxContent>
                </v:textbox>
                <w10:wrap anchorx="page"/>
              </v:oval>
            </w:pict>
          </mc:Fallback>
        </mc:AlternateContent>
      </w:r>
      <w:r w:rsidR="00857CAC" w:rsidRPr="00A30910">
        <w:rPr>
          <w:rFonts w:cstheme="minorHAnsi"/>
          <w:sz w:val="20"/>
          <w:szCs w:val="20"/>
        </w:rPr>
        <w:t>PERFECT SKILLS</w:t>
      </w:r>
      <w:r w:rsidR="00E855B2" w:rsidRPr="00A30910">
        <w:rPr>
          <w:rFonts w:cstheme="minorHAnsi"/>
          <w:sz w:val="20"/>
          <w:szCs w:val="20"/>
        </w:rPr>
        <w:t xml:space="preserve">                                                                  </w:t>
      </w:r>
    </w:p>
    <w:p w14:paraId="0463DCD6" w14:textId="70FA9825" w:rsidR="00857CAC" w:rsidRPr="00A30910" w:rsidRDefault="00857CAC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>July – Present</w:t>
      </w:r>
      <w:r w:rsidR="00E855B2" w:rsidRPr="00A30910">
        <w:rPr>
          <w:rFonts w:cstheme="minorHAnsi"/>
          <w:sz w:val="20"/>
          <w:szCs w:val="20"/>
        </w:rPr>
        <w:t xml:space="preserve">                                                                         </w:t>
      </w:r>
    </w:p>
    <w:p w14:paraId="19E7EB0C" w14:textId="0A2FAB30" w:rsidR="00857CAC" w:rsidRPr="00A30910" w:rsidRDefault="00857CAC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>Internship -Campus Manager</w:t>
      </w:r>
      <w:r w:rsidR="00E855B2" w:rsidRPr="00A30910">
        <w:rPr>
          <w:rFonts w:cstheme="minorHAnsi"/>
          <w:sz w:val="20"/>
          <w:szCs w:val="20"/>
        </w:rPr>
        <w:t xml:space="preserve">                                                </w:t>
      </w:r>
    </w:p>
    <w:p w14:paraId="380A14F4" w14:textId="03F613B1" w:rsidR="00857CAC" w:rsidRPr="00A30910" w:rsidRDefault="00E855B2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 xml:space="preserve">                                                                                              </w:t>
      </w:r>
    </w:p>
    <w:p w14:paraId="2FF5056A" w14:textId="7031E511" w:rsidR="00857CAC" w:rsidRPr="00A30910" w:rsidRDefault="00857CAC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>ACCENTURE</w:t>
      </w:r>
      <w:r w:rsidR="00E855B2" w:rsidRPr="00A30910">
        <w:rPr>
          <w:rFonts w:cstheme="minorHAnsi"/>
          <w:sz w:val="20"/>
          <w:szCs w:val="20"/>
        </w:rPr>
        <w:t xml:space="preserve">                                                                        </w:t>
      </w:r>
      <w:r w:rsidR="00B31661" w:rsidRPr="00A30910">
        <w:rPr>
          <w:rFonts w:cstheme="minorHAnsi"/>
          <w:sz w:val="20"/>
          <w:szCs w:val="20"/>
        </w:rPr>
        <w:t xml:space="preserve"> </w:t>
      </w:r>
    </w:p>
    <w:p w14:paraId="553D9229" w14:textId="1CC9F83D" w:rsidR="00857CAC" w:rsidRPr="00A30910" w:rsidRDefault="00857CAC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>April-June</w:t>
      </w:r>
    </w:p>
    <w:p w14:paraId="0B44F2C9" w14:textId="48EB7353" w:rsidR="00857CAC" w:rsidRPr="00A30910" w:rsidRDefault="00857CAC" w:rsidP="0006568A">
      <w:pPr>
        <w:rPr>
          <w:rFonts w:cstheme="minorHAnsi"/>
          <w:sz w:val="20"/>
          <w:szCs w:val="20"/>
        </w:rPr>
      </w:pPr>
      <w:r w:rsidRPr="00A30910">
        <w:rPr>
          <w:rFonts w:cstheme="minorHAnsi"/>
          <w:sz w:val="20"/>
          <w:szCs w:val="20"/>
        </w:rPr>
        <w:t>Virtual Internship-INSIDESHERPA</w:t>
      </w:r>
    </w:p>
    <w:p w14:paraId="0BB40C6D" w14:textId="4A8AD913" w:rsidR="00857CAC" w:rsidRPr="00A30910" w:rsidRDefault="00E92EA8" w:rsidP="0006568A">
      <w:pPr>
        <w:rPr>
          <w:rFonts w:cstheme="minorHAnsi"/>
          <w:sz w:val="20"/>
          <w:szCs w:val="20"/>
        </w:rPr>
      </w:pPr>
      <w:r w:rsidRPr="00A3091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990E8E" wp14:editId="4BB67D7A">
                <wp:simplePos x="0" y="0"/>
                <wp:positionH relativeFrom="margin">
                  <wp:align>left</wp:align>
                </wp:positionH>
                <wp:positionV relativeFrom="paragraph">
                  <wp:posOffset>89535</wp:posOffset>
                </wp:positionV>
                <wp:extent cx="4086225" cy="2857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62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14262" id="Straight Connector 3" o:spid="_x0000_s1026" style="position:absolute;flip:y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7.05pt" to="321.7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" strokecolor="#ff7707 [3205]" strokeweight="1.5pt">
                <v:stroke joinstyle="miter"/>
                <w10:wrap anchorx="margin"/>
              </v:line>
            </w:pict>
          </mc:Fallback>
        </mc:AlternateContent>
      </w:r>
    </w:p>
    <w:p w14:paraId="0130BF9A" w14:textId="4A5EBA56" w:rsidR="00857CAC" w:rsidRPr="007F1775" w:rsidRDefault="00857CAC" w:rsidP="0006568A">
      <w:pPr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</w:pPr>
      <w:r w:rsidRPr="007F1775"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  <w:t>PROJECTS</w:t>
      </w:r>
      <w:r w:rsidR="00A30910" w:rsidRPr="007F1775"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  <w:t xml:space="preserve">                                          </w:t>
      </w:r>
    </w:p>
    <w:p w14:paraId="187591C8" w14:textId="07E06678" w:rsidR="00857CAC" w:rsidRPr="00A30910" w:rsidRDefault="00857CAC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color w:val="000000" w:themeColor="text1"/>
          <w:sz w:val="20"/>
          <w:szCs w:val="20"/>
        </w:rPr>
        <w:t>Working On</w:t>
      </w:r>
      <w:r w:rsidR="00A30910" w:rsidRPr="00A30910">
        <w:rPr>
          <w:rFonts w:cstheme="minorHAnsi"/>
          <w:color w:val="000000" w:themeColor="text1"/>
          <w:sz w:val="20"/>
          <w:szCs w:val="20"/>
        </w:rPr>
        <w:t xml:space="preserve">                                                         </w:t>
      </w:r>
    </w:p>
    <w:p w14:paraId="1B82A00A" w14:textId="1D07C4A0" w:rsidR="00857CAC" w:rsidRPr="00A30910" w:rsidRDefault="00857CAC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color w:val="000000" w:themeColor="text1"/>
          <w:sz w:val="20"/>
          <w:szCs w:val="20"/>
        </w:rPr>
        <w:t>Tax Summary Processing System -3</w:t>
      </w:r>
      <w:r w:rsidRPr="00A30910">
        <w:rPr>
          <w:rFonts w:cstheme="minorHAnsi"/>
          <w:color w:val="000000" w:themeColor="text1"/>
          <w:sz w:val="20"/>
          <w:szCs w:val="20"/>
          <w:vertAlign w:val="superscript"/>
        </w:rPr>
        <w:t>rd</w:t>
      </w:r>
      <w:r w:rsidRPr="00A30910">
        <w:rPr>
          <w:rFonts w:cstheme="minorHAnsi"/>
          <w:color w:val="000000" w:themeColor="text1"/>
          <w:sz w:val="20"/>
          <w:szCs w:val="20"/>
        </w:rPr>
        <w:t xml:space="preserve"> year</w:t>
      </w:r>
      <w:r w:rsidR="000747C0" w:rsidRPr="00A30910">
        <w:rPr>
          <w:rFonts w:cstheme="minorHAnsi"/>
          <w:color w:val="000000" w:themeColor="text1"/>
          <w:sz w:val="20"/>
          <w:szCs w:val="20"/>
        </w:rPr>
        <w:t>.</w:t>
      </w:r>
    </w:p>
    <w:p w14:paraId="00F2A57B" w14:textId="1040B260" w:rsidR="00857CAC" w:rsidRPr="00A30910" w:rsidRDefault="00857CAC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color w:val="000000" w:themeColor="text1"/>
          <w:sz w:val="20"/>
          <w:szCs w:val="20"/>
        </w:rPr>
        <w:t>Pizza Shop Billing System -2</w:t>
      </w:r>
      <w:r w:rsidRPr="00A30910">
        <w:rPr>
          <w:rFonts w:cstheme="minorHAnsi"/>
          <w:color w:val="000000" w:themeColor="text1"/>
          <w:sz w:val="20"/>
          <w:szCs w:val="20"/>
          <w:vertAlign w:val="superscript"/>
        </w:rPr>
        <w:t>nd</w:t>
      </w:r>
      <w:r w:rsidRPr="00A30910">
        <w:rPr>
          <w:rFonts w:cstheme="minorHAnsi"/>
          <w:color w:val="000000" w:themeColor="text1"/>
          <w:sz w:val="20"/>
          <w:szCs w:val="20"/>
        </w:rPr>
        <w:t xml:space="preserve"> year</w:t>
      </w:r>
      <w:r w:rsidR="000747C0" w:rsidRPr="00A30910">
        <w:rPr>
          <w:rFonts w:cstheme="minorHAnsi"/>
          <w:color w:val="000000" w:themeColor="text1"/>
          <w:sz w:val="20"/>
          <w:szCs w:val="20"/>
        </w:rPr>
        <w:t>.</w:t>
      </w:r>
    </w:p>
    <w:p w14:paraId="114FE2BE" w14:textId="79B23E64" w:rsidR="00857CAC" w:rsidRPr="00A30910" w:rsidRDefault="00857CAC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DC760" wp14:editId="02267E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86225" cy="28575"/>
                <wp:effectExtent l="0" t="0" r="2857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62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EB726" id="Straight Connector 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321.7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" strokecolor="#ff7707 [3205]" strokeweight="1.5pt">
                <v:stroke joinstyle="miter"/>
              </v:line>
            </w:pict>
          </mc:Fallback>
        </mc:AlternateContent>
      </w:r>
    </w:p>
    <w:p w14:paraId="1B632A2D" w14:textId="26090697" w:rsidR="00E92EA8" w:rsidRPr="007F1775" w:rsidRDefault="00857CAC" w:rsidP="0006568A">
      <w:pPr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</w:pPr>
      <w:r w:rsidRPr="007F1775"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  <w:t>SKILLS</w:t>
      </w:r>
    </w:p>
    <w:p w14:paraId="3D596666" w14:textId="434E88DA" w:rsidR="00E92EA8" w:rsidRPr="00A30910" w:rsidRDefault="00A30910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C5BA1E" wp14:editId="3A0013B2">
                <wp:simplePos x="0" y="0"/>
                <wp:positionH relativeFrom="column">
                  <wp:posOffset>677091</wp:posOffset>
                </wp:positionH>
                <wp:positionV relativeFrom="paragraph">
                  <wp:posOffset>9253</wp:posOffset>
                </wp:positionV>
                <wp:extent cx="0" cy="489585"/>
                <wp:effectExtent l="0" t="0" r="38100" b="247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0B853" id="Straight Connector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3pt,.75pt" to="53.3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" strokecolor="#ff7707 [3205]" strokeweight=".5pt">
                <v:stroke joinstyle="miter"/>
              </v:line>
            </w:pict>
          </mc:Fallback>
        </mc:AlternateContent>
      </w:r>
      <w:r w:rsidR="00E92EA8" w:rsidRPr="00A30910">
        <w:rPr>
          <w:rFonts w:cstheme="minorHAnsi"/>
          <w:color w:val="000000" w:themeColor="text1"/>
          <w:sz w:val="20"/>
          <w:szCs w:val="20"/>
        </w:rPr>
        <w:t>JAVA                 HTML</w:t>
      </w:r>
    </w:p>
    <w:p w14:paraId="2C948310" w14:textId="2D415967" w:rsidR="00E92EA8" w:rsidRPr="00A30910" w:rsidRDefault="00E92EA8" w:rsidP="0006568A">
      <w:pPr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color w:val="000000" w:themeColor="text1"/>
          <w:sz w:val="20"/>
          <w:szCs w:val="20"/>
        </w:rPr>
        <w:t xml:space="preserve">PYTHON           CSS </w:t>
      </w:r>
    </w:p>
    <w:p w14:paraId="71B8BB1E" w14:textId="30006DA7" w:rsidR="00E92EA8" w:rsidRDefault="00E92EA8" w:rsidP="00E855B2">
      <w:p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 w:rsidRPr="00A30910">
        <w:rPr>
          <w:rFonts w:cstheme="minorHAnsi"/>
          <w:color w:val="000000" w:themeColor="text1"/>
          <w:sz w:val="20"/>
          <w:szCs w:val="20"/>
        </w:rPr>
        <w:t xml:space="preserve">C++                 </w:t>
      </w:r>
      <w:r w:rsidR="00E855B2" w:rsidRPr="00A30910">
        <w:rPr>
          <w:rFonts w:cstheme="minorHAnsi"/>
          <w:color w:val="000000" w:themeColor="text1"/>
          <w:sz w:val="20"/>
          <w:szCs w:val="20"/>
        </w:rPr>
        <w:t xml:space="preserve">  </w:t>
      </w:r>
      <w:r w:rsidR="00B31661" w:rsidRPr="00A30910">
        <w:rPr>
          <w:rFonts w:cstheme="minorHAnsi"/>
          <w:color w:val="000000" w:themeColor="text1"/>
          <w:sz w:val="20"/>
          <w:szCs w:val="20"/>
        </w:rPr>
        <w:t>JS</w:t>
      </w:r>
    </w:p>
    <w:p w14:paraId="1B7B7F47" w14:textId="3D20EE97" w:rsidR="00A30910" w:rsidRDefault="00024D81" w:rsidP="00E855B2">
      <w:p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C                       mysql</w:t>
      </w:r>
    </w:p>
    <w:p w14:paraId="0BD8E6EB" w14:textId="5E154D85" w:rsidR="00A30910" w:rsidRDefault="00A30910" w:rsidP="00E855B2">
      <w:p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 w:rsidRPr="00A3091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E50018" wp14:editId="2F41632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86225" cy="2857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62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A9887" id="Straight Connector 1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321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" strokecolor="#ff7707 [3205]" strokeweight="1.5pt">
                <v:stroke joinstyle="miter"/>
              </v:line>
            </w:pict>
          </mc:Fallback>
        </mc:AlternateContent>
      </w:r>
    </w:p>
    <w:p w14:paraId="3138D0EA" w14:textId="4C187780" w:rsidR="00A30910" w:rsidRPr="007F1775" w:rsidRDefault="00A30910" w:rsidP="00E855B2">
      <w:pPr>
        <w:tabs>
          <w:tab w:val="left" w:pos="2280"/>
        </w:tabs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</w:pPr>
      <w:r w:rsidRPr="007F1775">
        <w:rPr>
          <w:rFonts w:asciiTheme="majorHAnsi" w:hAnsiTheme="majorHAnsi" w:cstheme="minorHAnsi"/>
          <w:color w:val="202B6A" w:themeColor="accent1"/>
          <w:sz w:val="24"/>
          <w:szCs w:val="24"/>
          <w:u w:val="single"/>
        </w:rPr>
        <w:t>CERTIFICATIONS</w:t>
      </w:r>
    </w:p>
    <w:p w14:paraId="61AD564B" w14:textId="5BACA62B" w:rsidR="00A30910" w:rsidRDefault="00A30910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IT Fundamentals for Cyber</w:t>
      </w:r>
      <w:r w:rsidR="007F1775">
        <w:rPr>
          <w:rFonts w:cstheme="minorHAnsi"/>
          <w:color w:val="000000" w:themeColor="text1"/>
          <w:sz w:val="20"/>
          <w:szCs w:val="20"/>
        </w:rPr>
        <w:t>s</w:t>
      </w:r>
      <w:r>
        <w:rPr>
          <w:rFonts w:cstheme="minorHAnsi"/>
          <w:color w:val="000000" w:themeColor="text1"/>
          <w:sz w:val="20"/>
          <w:szCs w:val="20"/>
        </w:rPr>
        <w:t>ecurity.</w:t>
      </w:r>
    </w:p>
    <w:p w14:paraId="4188C121" w14:textId="68C2F4FF" w:rsidR="00A30910" w:rsidRDefault="007F1775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Python (coursera)</w:t>
      </w:r>
    </w:p>
    <w:p w14:paraId="1A3DC616" w14:textId="4B8B1D79" w:rsidR="007F1775" w:rsidRDefault="007F1775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English Proficiency Test (British Council)</w:t>
      </w:r>
    </w:p>
    <w:p w14:paraId="32F68EB0" w14:textId="4CB0A811" w:rsidR="007F1775" w:rsidRDefault="007F1775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Machine learning (coursera)</w:t>
      </w:r>
    </w:p>
    <w:p w14:paraId="302C731C" w14:textId="421B4A25" w:rsidR="007F1775" w:rsidRDefault="007F1775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HTML (coursera)</w:t>
      </w:r>
    </w:p>
    <w:p w14:paraId="2BF85285" w14:textId="4D05C951" w:rsidR="007F1775" w:rsidRDefault="007F1775" w:rsidP="00A30910">
      <w:pPr>
        <w:pStyle w:val="ListParagraph"/>
        <w:numPr>
          <w:ilvl w:val="0"/>
          <w:numId w:val="25"/>
        </w:numPr>
        <w:tabs>
          <w:tab w:val="left" w:pos="228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Graphic Design (coursera)</w:t>
      </w:r>
      <w:r w:rsidR="00135820">
        <w:rPr>
          <w:rFonts w:cstheme="minorHAnsi"/>
          <w:color w:val="000000" w:themeColor="text1"/>
          <w:sz w:val="20"/>
          <w:szCs w:val="20"/>
        </w:rPr>
        <w:t xml:space="preserve">                                                                             </w:t>
      </w:r>
      <w:r w:rsidR="00135820" w:rsidRPr="00135820">
        <w:rPr>
          <w:rFonts w:cstheme="minorHAnsi"/>
          <w:color w:val="000000" w:themeColor="text1"/>
          <w:sz w:val="20"/>
          <w:szCs w:val="20"/>
          <w:u w:val="single"/>
        </w:rPr>
        <w:t>DOB</w:t>
      </w:r>
    </w:p>
    <w:p w14:paraId="7208F97F" w14:textId="2BBD85A0" w:rsidR="00135820" w:rsidRPr="00135820" w:rsidRDefault="00135820" w:rsidP="00135820">
      <w:pPr>
        <w:tabs>
          <w:tab w:val="left" w:pos="7283"/>
        </w:tabs>
      </w:pPr>
      <w:r>
        <w:tab/>
        <w:t xml:space="preserve"> 22/04/2000</w:t>
      </w:r>
    </w:p>
    <w:sectPr w:rsidR="00135820" w:rsidRPr="00135820" w:rsidSect="002E4AFC">
      <w:headerReference w:type="default" r:id="rId11"/>
      <w:pgSz w:w="12240" w:h="15840" w:code="1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8C24D" w14:textId="77777777" w:rsidR="00BF6075" w:rsidRDefault="00BF6075" w:rsidP="009129A0">
      <w:r>
        <w:separator/>
      </w:r>
    </w:p>
  </w:endnote>
  <w:endnote w:type="continuationSeparator" w:id="0">
    <w:p w14:paraId="7EF73081" w14:textId="77777777" w:rsidR="00BF6075" w:rsidRDefault="00BF6075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D6C5137-1F7A-408C-8D04-F9D7CA54674A}"/>
    <w:embedBold r:id="rId2" w:fontKey="{48DC0C86-5733-4BA7-87FA-C839D2BE55B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9C22657-3303-432D-BC94-A5827A8C36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B9E952D-B0FC-40F6-97D6-AE6733C966A3}"/>
    <w:embedBold r:id="rId5" w:fontKey="{DED8B176-23E1-486B-A34C-E20E259F3000}"/>
    <w:embedItalic r:id="rId6" w:fontKey="{48145237-AF08-47B0-B0F9-57D813D018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CDC3E18-3C3A-4AF6-86D9-5C2465EE57E0}"/>
  </w:font>
  <w:font w:name="Bookman Old Style">
    <w:charset w:val="00"/>
    <w:family w:val="roman"/>
    <w:pitch w:val="variable"/>
    <w:sig w:usb0="00000287" w:usb1="00000000" w:usb2="00000000" w:usb3="00000000" w:csb0="0000009F" w:csb1="00000000"/>
    <w:embedBold r:id="rId8" w:fontKey="{E3D99DFC-7C38-462F-894A-6F1E5B57A0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E224C" w14:textId="77777777" w:rsidR="00BF6075" w:rsidRDefault="00BF6075" w:rsidP="009129A0">
      <w:r>
        <w:separator/>
      </w:r>
    </w:p>
  </w:footnote>
  <w:footnote w:type="continuationSeparator" w:id="0">
    <w:p w14:paraId="3477AB3D" w14:textId="77777777" w:rsidR="00BF6075" w:rsidRDefault="00BF6075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76DD2D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9CF2DB" wp14:editId="7B1D714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90DBD72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24A6034"/>
    <w:multiLevelType w:val="hybridMultilevel"/>
    <w:tmpl w:val="E2D0E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3"/>
  </w:num>
  <w:num w:numId="19">
    <w:abstractNumId w:val="19"/>
  </w:num>
  <w:num w:numId="20">
    <w:abstractNumId w:val="15"/>
  </w:num>
  <w:num w:numId="21">
    <w:abstractNumId w:val="22"/>
  </w:num>
  <w:num w:numId="22">
    <w:abstractNumId w:val="5"/>
  </w:num>
  <w:num w:numId="23">
    <w:abstractNumId w:val="0"/>
  </w:num>
  <w:num w:numId="24">
    <w:abstractNumId w:val="0"/>
  </w:num>
  <w:num w:numId="25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660"/>
    <w:rsid w:val="00024D81"/>
    <w:rsid w:val="00052382"/>
    <w:rsid w:val="0006568A"/>
    <w:rsid w:val="000747C0"/>
    <w:rsid w:val="00076F0F"/>
    <w:rsid w:val="00084253"/>
    <w:rsid w:val="000D1F49"/>
    <w:rsid w:val="000E6867"/>
    <w:rsid w:val="00135820"/>
    <w:rsid w:val="001727CA"/>
    <w:rsid w:val="002C56E6"/>
    <w:rsid w:val="002E4AFC"/>
    <w:rsid w:val="002F2708"/>
    <w:rsid w:val="002F6821"/>
    <w:rsid w:val="00311705"/>
    <w:rsid w:val="00361E11"/>
    <w:rsid w:val="003F0847"/>
    <w:rsid w:val="0040090B"/>
    <w:rsid w:val="004410C6"/>
    <w:rsid w:val="0046302A"/>
    <w:rsid w:val="00487D2D"/>
    <w:rsid w:val="004D5D62"/>
    <w:rsid w:val="005112D0"/>
    <w:rsid w:val="00577E06"/>
    <w:rsid w:val="005A3BF7"/>
    <w:rsid w:val="005F2035"/>
    <w:rsid w:val="005F4526"/>
    <w:rsid w:val="005F7990"/>
    <w:rsid w:val="00635B84"/>
    <w:rsid w:val="0063739C"/>
    <w:rsid w:val="00770F25"/>
    <w:rsid w:val="007A35A8"/>
    <w:rsid w:val="007B0A85"/>
    <w:rsid w:val="007C6A52"/>
    <w:rsid w:val="007F1775"/>
    <w:rsid w:val="0082043E"/>
    <w:rsid w:val="008311CD"/>
    <w:rsid w:val="00857CAC"/>
    <w:rsid w:val="008E203A"/>
    <w:rsid w:val="0091229C"/>
    <w:rsid w:val="009129A0"/>
    <w:rsid w:val="00940E73"/>
    <w:rsid w:val="0098597D"/>
    <w:rsid w:val="00986FAD"/>
    <w:rsid w:val="009B15B0"/>
    <w:rsid w:val="009F619A"/>
    <w:rsid w:val="009F6DDE"/>
    <w:rsid w:val="00A30910"/>
    <w:rsid w:val="00A370A8"/>
    <w:rsid w:val="00B31661"/>
    <w:rsid w:val="00B933F2"/>
    <w:rsid w:val="00BD4753"/>
    <w:rsid w:val="00BD5CB1"/>
    <w:rsid w:val="00BE62EE"/>
    <w:rsid w:val="00BF6075"/>
    <w:rsid w:val="00C003BA"/>
    <w:rsid w:val="00C24813"/>
    <w:rsid w:val="00C46878"/>
    <w:rsid w:val="00C85B47"/>
    <w:rsid w:val="00CB4A51"/>
    <w:rsid w:val="00CD4532"/>
    <w:rsid w:val="00CD47B0"/>
    <w:rsid w:val="00CE6104"/>
    <w:rsid w:val="00CE7918"/>
    <w:rsid w:val="00D16163"/>
    <w:rsid w:val="00DB3FAD"/>
    <w:rsid w:val="00E61C09"/>
    <w:rsid w:val="00E73660"/>
    <w:rsid w:val="00E855B2"/>
    <w:rsid w:val="00E92EA8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C8A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yle10">
    <w:name w:val="Style 10"/>
    <w:basedOn w:val="Title"/>
    <w:link w:val="Style10Char"/>
    <w:uiPriority w:val="1"/>
    <w:qFormat/>
    <w:rsid w:val="00E73660"/>
  </w:style>
  <w:style w:type="character" w:customStyle="1" w:styleId="Style10Char">
    <w:name w:val="Style 10 Char"/>
    <w:basedOn w:val="TitleChar"/>
    <w:link w:val="Style10"/>
    <w:uiPriority w:val="1"/>
    <w:rsid w:val="00E73660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7F1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7F1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3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6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1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35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0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Packages\Microsoft.Office.Desktop_8wekyb3d8bbwe\LocalCache\Roaming\Microsoft\Templates\Headshot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175091-342D-449D-B351-046177829C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9B4678-E277-4D5B-A6A6-8F0832DF08D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F570AC6-2D7E-45EC-9D0C-0C1F84185A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cover letter</Template>
  <TotalTime>0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2020-08-07T08:38:00Z</dcterms:created>
  <dcterms:modified xsi:type="dcterms:W3CDTF">2020-08-08T15:59:00Z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